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ABE89" w14:textId="6D3AC354" w:rsidR="00D077E9" w:rsidRDefault="004F3DD5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EBCA64" wp14:editId="358BAB7C">
            <wp:simplePos x="0" y="0"/>
            <wp:positionH relativeFrom="page">
              <wp:posOffset>-942975</wp:posOffset>
            </wp:positionH>
            <wp:positionV relativeFrom="paragraph">
              <wp:posOffset>-1032510</wp:posOffset>
            </wp:positionV>
            <wp:extent cx="10234908" cy="6819871"/>
            <wp:effectExtent l="0" t="0" r="0" b="635"/>
            <wp:wrapNone/>
            <wp:docPr id="10" name="Imagen 10" descr="Qué es el crochet o ganchillo? - Poleo Me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 el crochet o ganchillo? - Poleo Ment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rgbClr val="00B050">
                          <a:tint val="45000"/>
                          <a:satMod val="40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4908" cy="68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E26B3D8" wp14:editId="0E9AF880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076D5C3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70"/>
      </w:tblGrid>
      <w:tr w:rsidR="00D077E9" w14:paraId="50A13C47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0CC8CC5" w14:textId="7F91C36E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258F38" wp14:editId="50F9D31F">
                      <wp:extent cx="4171950" cy="7810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71950" cy="781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6F9333" w14:textId="4D6B0799" w:rsidR="00D077E9" w:rsidRPr="004F3DD5" w:rsidRDefault="004F3DD5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Eras Bold ITC" w:hAnsi="Eras Bold ITC" w:cs="Cascadia Code"/>
                                      <w:lang w:val="es-MX"/>
                                    </w:rPr>
                                  </w:pPr>
                                  <w:r w:rsidRPr="004F3DD5">
                                    <w:rPr>
                                      <w:rFonts w:ascii="Eras Bold ITC" w:hAnsi="Eras Bold ITC" w:cs="Cascadia Code"/>
                                      <w:lang w:val="es-MX" w:bidi="es-ES"/>
                                    </w:rPr>
                                    <w:t>LEXYCROCHET</w:t>
                                  </w:r>
                                  <w:r w:rsidR="00E1380A" w:rsidRPr="00E1380A">
                                    <w:rPr>
                                      <w:rFonts w:ascii="Eras Bold ITC" w:hAnsi="Eras Bold ITC" w:cs="Cascadia Code"/>
                                      <w:sz w:val="32"/>
                                      <w:szCs w:val="24"/>
                                      <w:lang w:val="es-MX" w:bidi="es-ES"/>
                                    </w:rPr>
                                    <w:t>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6258F3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328.5pt;height:6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" fillcolor="white [3212]" stroked="f" strokeweight=".5pt">
                      <v:textbox>
                        <w:txbxContent>
                          <w:p w14:paraId="4D6F9333" w14:textId="4D6B0799" w:rsidR="00D077E9" w:rsidRPr="004F3DD5" w:rsidRDefault="004F3DD5" w:rsidP="00D077E9">
                            <w:pPr>
                              <w:pStyle w:val="Ttulo"/>
                              <w:spacing w:after="0"/>
                              <w:rPr>
                                <w:rFonts w:ascii="Eras Bold ITC" w:hAnsi="Eras Bold ITC" w:cs="Cascadia Code"/>
                                <w:lang w:val="es-MX"/>
                              </w:rPr>
                            </w:pPr>
                            <w:r w:rsidRPr="004F3DD5">
                              <w:rPr>
                                <w:rFonts w:ascii="Eras Bold ITC" w:hAnsi="Eras Bold ITC" w:cs="Cascadia Code"/>
                                <w:lang w:val="es-MX" w:bidi="es-ES"/>
                              </w:rPr>
                              <w:t>LEXYCROCHET</w:t>
                            </w:r>
                            <w:r w:rsidR="00E1380A" w:rsidRPr="00E1380A">
                              <w:rPr>
                                <w:rFonts w:ascii="Eras Bold ITC" w:hAnsi="Eras Bold ITC" w:cs="Cascadia Code"/>
                                <w:sz w:val="32"/>
                                <w:szCs w:val="24"/>
                                <w:lang w:val="es-MX" w:bidi="es-ES"/>
                              </w:rPr>
                              <w:t>.com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2415D3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BBE7F67" wp14:editId="662A69C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line w14:anchorId="12A03DBB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455f51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A95A3B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924609" w14:textId="4118590F" w:rsidR="00D077E9" w:rsidRDefault="00D077E9" w:rsidP="00AB02A7">
            <w:pPr>
              <w:rPr>
                <w:noProof/>
              </w:rPr>
            </w:pPr>
          </w:p>
        </w:tc>
      </w:tr>
      <w:tr w:rsidR="00D077E9" w14:paraId="1B71498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F6059CEC88F84D5E8E80049153E09D1C"/>
              </w:placeholder>
              <w15:appearance w15:val="hidden"/>
            </w:sdtPr>
            <w:sdtEndPr/>
            <w:sdtContent>
              <w:p w14:paraId="29B71C52" w14:textId="456B22E4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A27404">
                  <w:rPr>
                    <w:rStyle w:val="SubttuloCar"/>
                    <w:b w:val="0"/>
                    <w:noProof/>
                    <w:lang w:bidi="es-ES"/>
                  </w:rPr>
                  <w:t>3 marzo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0C6320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42915EC" wp14:editId="373AA04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du="http://schemas.microsoft.com/office/word/2023/wordml/word16du" xmlns:oel="http://schemas.microsoft.com/office/2019/extlst">
                  <w:pict>
                    <v:line w14:anchorId="7292BD8B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455f51 [3215]" strokeweight="3pt">
                      <w10:anchorlock/>
                    </v:line>
                  </w:pict>
                </mc:Fallback>
              </mc:AlternateContent>
            </w:r>
          </w:p>
          <w:p w14:paraId="7E7A383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CC8C8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sdt>
            <w:sdtPr>
              <w:rPr>
                <w:noProof/>
              </w:rPr>
              <w:id w:val="-1740469667"/>
              <w:placeholder>
                <w:docPart w:val="8CA73C185CFA435C8E61DD0D6E977BE7"/>
              </w:placeholder>
              <w15:appearance w15:val="hidden"/>
            </w:sdtPr>
            <w:sdtEndPr/>
            <w:sdtContent>
              <w:p w14:paraId="5758D51E" w14:textId="77777777" w:rsidR="000B463F" w:rsidRDefault="004F3DD5" w:rsidP="00AB02A7">
                <w:pPr>
                  <w:rPr>
                    <w:noProof/>
                  </w:rPr>
                </w:pPr>
                <w:r w:rsidRPr="004F3DD5">
                  <w:rPr>
                    <w:noProof/>
                  </w:rPr>
                  <w:t>Diseño y elaboración de páginas web</w:t>
                </w:r>
              </w:p>
              <w:p w14:paraId="6D8FD911" w14:textId="77777777" w:rsidR="003D729C" w:rsidRDefault="000B463F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Conalep 128 Moroleón, Guanajuato</w:t>
                </w:r>
              </w:p>
              <w:p w14:paraId="0F38B19A" w14:textId="51BD7DCC" w:rsidR="00D077E9" w:rsidRDefault="00CA3015" w:rsidP="00AB02A7">
                <w:pPr>
                  <w:rPr>
                    <w:noProof/>
                  </w:rPr>
                </w:pPr>
              </w:p>
            </w:sdtContent>
          </w:sdt>
          <w:p w14:paraId="0D021327" w14:textId="760B575E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6C5656EB29F04CA19B7B35A9BC5767F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0B463F">
                  <w:rPr>
                    <w:noProof/>
                  </w:rPr>
                  <w:t xml:space="preserve">Alexis Gabriel Raya Guillén y </w:t>
                </w:r>
                <w:r w:rsidR="000B463F">
                  <w:rPr>
                    <w:noProof/>
                  </w:rPr>
                  <w:br/>
                  <w:t>Gael Enrique Silva Peñaloza</w:t>
                </w:r>
                <w:r w:rsidR="003D729C">
                  <w:rPr>
                    <w:noProof/>
                  </w:rPr>
                  <w:br/>
                </w:r>
                <w:r w:rsidR="000B463F">
                  <w:rPr>
                    <w:noProof/>
                  </w:rPr>
                  <w:br/>
                  <w:t xml:space="preserve">603 – prof. Juan </w:t>
                </w:r>
              </w:sdtContent>
            </w:sdt>
            <w:r w:rsidR="000B463F" w:rsidRPr="000B463F">
              <w:rPr>
                <w:noProof/>
              </w:rPr>
              <w:t>Fer</w:t>
            </w:r>
            <w:r w:rsidR="000B463F">
              <w:rPr>
                <w:noProof/>
              </w:rPr>
              <w:t>nando</w:t>
            </w:r>
            <w:r w:rsidR="000B463F" w:rsidRPr="000B463F">
              <w:rPr>
                <w:noProof/>
              </w:rPr>
              <w:t xml:space="preserve"> Pérez Espino</w:t>
            </w:r>
          </w:p>
          <w:p w14:paraId="08538609" w14:textId="4EDCFECC" w:rsidR="000B463F" w:rsidRDefault="000B463F" w:rsidP="00AB02A7">
            <w:pPr>
              <w:rPr>
                <w:noProof/>
              </w:rPr>
            </w:pPr>
            <w:r>
              <w:rPr>
                <w:noProof/>
              </w:rPr>
              <w:t>Carrera de Informatica</w:t>
            </w:r>
          </w:p>
          <w:p w14:paraId="23A5671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641EAE43" w14:textId="026467BA" w:rsidR="00D077E9" w:rsidRDefault="004F3DD5">
      <w:pPr>
        <w:spacing w:after="200"/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63360" behindDoc="0" locked="0" layoutInCell="1" allowOverlap="1" wp14:anchorId="3D90DACF" wp14:editId="6EA88939">
            <wp:simplePos x="0" y="0"/>
            <wp:positionH relativeFrom="margin">
              <wp:posOffset>4676775</wp:posOffset>
            </wp:positionH>
            <wp:positionV relativeFrom="paragraph">
              <wp:posOffset>6830695</wp:posOffset>
            </wp:positionV>
            <wp:extent cx="1781175" cy="1573129"/>
            <wp:effectExtent l="0" t="0" r="0" b="825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73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BD00632" wp14:editId="5A46C03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FD9BE89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7a76f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115CFD8C" w14:textId="0710F4B5" w:rsidR="00A27404" w:rsidRDefault="00BC07A6">
      <w:pPr>
        <w:spacing w:after="2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FCD1D9" wp14:editId="76127AEA">
                <wp:simplePos x="0" y="0"/>
                <wp:positionH relativeFrom="margin">
                  <wp:posOffset>971550</wp:posOffset>
                </wp:positionH>
                <wp:positionV relativeFrom="paragraph">
                  <wp:posOffset>7248525</wp:posOffset>
                </wp:positionV>
                <wp:extent cx="1828800" cy="714375"/>
                <wp:effectExtent l="0" t="0" r="2540" b="952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7B2F10" w14:textId="57D016C3" w:rsidR="00BC07A6" w:rsidRPr="00BC07A6" w:rsidRDefault="00BC07A6" w:rsidP="00BC07A6">
                            <w:pPr>
                              <w:spacing w:after="200"/>
                              <w:jc w:val="center"/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ventas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CD1D9" id="Cuadro de texto 18" o:spid="_x0000_s1027" type="#_x0000_t202" style="position:absolute;margin-left:76.5pt;margin-top:570.75pt;width:2in;height:56.25pt;z-index:25167360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" fillcolor="white [3212]" stroked="f">
                <v:textbox>
                  <w:txbxContent>
                    <w:p w14:paraId="567B2F10" w14:textId="57D016C3" w:rsidR="00BC07A6" w:rsidRPr="00BC07A6" w:rsidRDefault="00BC07A6" w:rsidP="00BC07A6">
                      <w:pPr>
                        <w:spacing w:after="200"/>
                        <w:jc w:val="center"/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ventas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1BD8F" wp14:editId="63B2C7A8">
                <wp:simplePos x="0" y="0"/>
                <wp:positionH relativeFrom="margin">
                  <wp:posOffset>3939540</wp:posOffset>
                </wp:positionH>
                <wp:positionV relativeFrom="paragraph">
                  <wp:posOffset>3281680</wp:posOffset>
                </wp:positionV>
                <wp:extent cx="1828800" cy="714375"/>
                <wp:effectExtent l="0" t="0" r="2540" b="952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AAD3E" w14:textId="11C97121" w:rsidR="00BC07A6" w:rsidRPr="00BC07A6" w:rsidRDefault="00BC07A6" w:rsidP="00BC07A6">
                            <w:pPr>
                              <w:spacing w:after="200"/>
                              <w:jc w:val="center"/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Materiales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BD8F" id="Cuadro de texto 17" o:spid="_x0000_s1028" type="#_x0000_t202" style="position:absolute;margin-left:310.2pt;margin-top:258.4pt;width:2in;height:56.25pt;z-index:2516715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" fillcolor="white [3212]" stroked="f">
                <v:textbox>
                  <w:txbxContent>
                    <w:p w14:paraId="560AAD3E" w14:textId="11C97121" w:rsidR="00BC07A6" w:rsidRPr="00BC07A6" w:rsidRDefault="00BC07A6" w:rsidP="00BC07A6">
                      <w:pPr>
                        <w:spacing w:after="200"/>
                        <w:jc w:val="center"/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Materiales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D93918" wp14:editId="5FC95BBB">
                <wp:simplePos x="0" y="0"/>
                <wp:positionH relativeFrom="margin">
                  <wp:align>left</wp:align>
                </wp:positionH>
                <wp:positionV relativeFrom="paragraph">
                  <wp:posOffset>-4445</wp:posOffset>
                </wp:positionV>
                <wp:extent cx="1828800" cy="714375"/>
                <wp:effectExtent l="0" t="0" r="2540" b="952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F8F110" w14:textId="7E5C2F21" w:rsidR="00BC07A6" w:rsidRPr="00BC07A6" w:rsidRDefault="00BC07A6" w:rsidP="00BC07A6">
                            <w:pPr>
                              <w:spacing w:after="200"/>
                              <w:jc w:val="center"/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07A6"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tutoriales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3918" id="Cuadro de texto 16" o:spid="_x0000_s1029" type="#_x0000_t202" style="position:absolute;margin-left:0;margin-top:-.35pt;width:2in;height:56.25pt;z-index:251669504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" fillcolor="white [3212]" stroked="f">
                <v:textbox>
                  <w:txbxContent>
                    <w:p w14:paraId="10F8F110" w14:textId="7E5C2F21" w:rsidR="00BC07A6" w:rsidRPr="00BC07A6" w:rsidRDefault="00BC07A6" w:rsidP="00BC07A6">
                      <w:pPr>
                        <w:spacing w:after="200"/>
                        <w:jc w:val="center"/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C07A6"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tutoriales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D5DE50B" wp14:editId="1D60F9A8">
            <wp:simplePos x="0" y="0"/>
            <wp:positionH relativeFrom="column">
              <wp:posOffset>2739390</wp:posOffset>
            </wp:positionH>
            <wp:positionV relativeFrom="paragraph">
              <wp:posOffset>5834380</wp:posOffset>
            </wp:positionV>
            <wp:extent cx="1720850" cy="2581275"/>
            <wp:effectExtent l="0" t="0" r="0" b="9525"/>
            <wp:wrapSquare wrapText="bothSides"/>
            <wp:docPr id="15" name="Imagen 15" descr="Teddy bear dress - crochet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ddy bear dress - crochet patter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  <w:noProof/>
        </w:rPr>
        <w:drawing>
          <wp:anchor distT="0" distB="0" distL="114300" distR="114300" simplePos="0" relativeHeight="251666432" behindDoc="1" locked="0" layoutInCell="1" allowOverlap="1" wp14:anchorId="48507503" wp14:editId="42B62D28">
            <wp:simplePos x="0" y="0"/>
            <wp:positionH relativeFrom="margin">
              <wp:align>left</wp:align>
            </wp:positionH>
            <wp:positionV relativeFrom="paragraph">
              <wp:posOffset>5720080</wp:posOffset>
            </wp:positionV>
            <wp:extent cx="2619375" cy="1743075"/>
            <wp:effectExtent l="0" t="0" r="9525" b="9525"/>
            <wp:wrapTight wrapText="bothSides">
              <wp:wrapPolygon edited="0">
                <wp:start x="0" y="0"/>
                <wp:lineTo x="0" y="21482"/>
                <wp:lineTo x="21521" y="21482"/>
                <wp:lineTo x="21521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1881DF2" wp14:editId="01D1CFA6">
            <wp:simplePos x="0" y="0"/>
            <wp:positionH relativeFrom="column">
              <wp:posOffset>-3810</wp:posOffset>
            </wp:positionH>
            <wp:positionV relativeFrom="paragraph">
              <wp:posOffset>2795905</wp:posOffset>
            </wp:positionV>
            <wp:extent cx="371475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489" y="21494"/>
                <wp:lineTo x="21489" y="0"/>
                <wp:lineTo x="0" y="0"/>
              </wp:wrapPolygon>
            </wp:wrapTight>
            <wp:docPr id="9" name="Imagen 9" descr="Materiales necesarios para tejer croc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teriales necesarios para tejer croch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noProof/>
        </w:rPr>
        <w:drawing>
          <wp:inline distT="0" distB="0" distL="0" distR="0" wp14:anchorId="64DC95D3" wp14:editId="6A93EA89">
            <wp:extent cx="2466975" cy="1847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7A6">
        <w:rPr>
          <w:bCs/>
          <w:noProof/>
        </w:rPr>
        <w:t xml:space="preserve"> </w:t>
      </w:r>
      <w:r>
        <w:rPr>
          <w:bCs/>
          <w:noProof/>
        </w:rPr>
        <w:drawing>
          <wp:inline distT="0" distB="0" distL="0" distR="0" wp14:anchorId="28D03120" wp14:editId="1A0F74A2">
            <wp:extent cx="2466975" cy="1847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7A6">
        <w:t xml:space="preserve"> </w:t>
      </w:r>
      <w:r>
        <w:rPr>
          <w:b w:val="0"/>
          <w:noProof/>
        </w:rPr>
        <w:drawing>
          <wp:inline distT="0" distB="0" distL="0" distR="0" wp14:anchorId="034FA306" wp14:editId="2E6BA16F">
            <wp:extent cx="2552700" cy="17907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7A6">
        <w:rPr>
          <w:b w:val="0"/>
        </w:rPr>
        <w:t xml:space="preserve"> </w:t>
      </w:r>
      <w:r>
        <w:rPr>
          <w:b w:val="0"/>
          <w:noProof/>
        </w:rPr>
        <w:drawing>
          <wp:inline distT="0" distB="0" distL="0" distR="0" wp14:anchorId="6216F761" wp14:editId="28BE2412">
            <wp:extent cx="1466850" cy="3105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07A6">
        <w:t xml:space="preserve"> 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97D008D" wp14:editId="1DBA447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733800" cy="2800350"/>
            <wp:effectExtent l="0" t="0" r="0" b="0"/>
            <wp:wrapSquare wrapText="bothSides"/>
            <wp:docPr id="1" name="Imagen 1" descr="Puntos principales de tejido crochet o ganchillo - BLOG DE TEJIDO CROC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ntos principales de tejido crochet o ganchillo - BLOG DE TEJIDO CROCH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</w:p>
    <w:p w14:paraId="25B83978" w14:textId="35518DA2" w:rsidR="00BC07A6" w:rsidRDefault="00BC07A6">
      <w:pPr>
        <w:spacing w:after="200"/>
      </w:pPr>
    </w:p>
    <w:p w14:paraId="2C52DC68" w14:textId="30886A45" w:rsidR="00BC07A6" w:rsidRDefault="00CA3015">
      <w:pPr>
        <w:spacing w:after="200"/>
        <w:rPr>
          <w:b w:val="0"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0CC662" wp14:editId="387C7459">
                <wp:simplePos x="0" y="0"/>
                <wp:positionH relativeFrom="margin">
                  <wp:posOffset>3472815</wp:posOffset>
                </wp:positionH>
                <wp:positionV relativeFrom="paragraph">
                  <wp:posOffset>1005205</wp:posOffset>
                </wp:positionV>
                <wp:extent cx="1828800" cy="714375"/>
                <wp:effectExtent l="0" t="0" r="2540" b="952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4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C5C24E" w14:textId="43E48BFE" w:rsidR="00CA3015" w:rsidRPr="00BC07A6" w:rsidRDefault="00CA3015" w:rsidP="00CA3015">
                            <w:pPr>
                              <w:spacing w:after="200"/>
                              <w:jc w:val="center"/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s-MX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patrones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C662" id="Cuadro de texto 22" o:spid="_x0000_s1030" type="#_x0000_t202" style="position:absolute;margin-left:273.45pt;margin-top:79.15pt;width:2in;height:56.25pt;z-index:25167564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" fillcolor="white [3212]" stroked="f">
                <v:textbox>
                  <w:txbxContent>
                    <w:p w14:paraId="04C5C24E" w14:textId="43E48BFE" w:rsidR="00CA3015" w:rsidRPr="00BC07A6" w:rsidRDefault="00CA3015" w:rsidP="00CA3015">
                      <w:pPr>
                        <w:spacing w:after="200"/>
                        <w:jc w:val="center"/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262626" w:themeColor="text1" w:themeTint="D9"/>
                          <w:sz w:val="72"/>
                          <w:szCs w:val="72"/>
                          <w:lang w:val="es-MX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patrones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Cs/>
          <w:noProof/>
        </w:rPr>
        <w:drawing>
          <wp:inline distT="0" distB="0" distL="0" distR="0" wp14:anchorId="5B1B9C3E" wp14:editId="0029B00B">
            <wp:extent cx="2571750" cy="1781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FAB85" wp14:editId="4A03F2C9">
            <wp:extent cx="1819275" cy="2524125"/>
            <wp:effectExtent l="0" t="0" r="9525" b="9525"/>
            <wp:docPr id="20" name="Imagen 20" descr="Patrones para Crochet added a new... - Patrones para Croc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trones para Crochet added a new... - Patrones para Croch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B5D4B" wp14:editId="12ACB6AA">
            <wp:extent cx="3453436" cy="3810000"/>
            <wp:effectExtent l="0" t="0" r="0" b="0"/>
            <wp:docPr id="21" name="Imagen 21" descr="16 Patrones De Puntos Crochet | Crochet Y Dos Agujas - Patrones De Tejido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6 Patrones De Puntos Crochet | Crochet Y Dos Agujas - Patrones De Tejido 5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27" cy="381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7A6" w:rsidSect="000B463F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3A3D7" w14:textId="77777777" w:rsidR="004F3DD5" w:rsidRDefault="004F3DD5">
      <w:r>
        <w:separator/>
      </w:r>
    </w:p>
    <w:p w14:paraId="53E13157" w14:textId="77777777" w:rsidR="004F3DD5" w:rsidRDefault="004F3DD5"/>
  </w:endnote>
  <w:endnote w:type="continuationSeparator" w:id="0">
    <w:p w14:paraId="7A7B3152" w14:textId="77777777" w:rsidR="004F3DD5" w:rsidRDefault="004F3DD5">
      <w:r>
        <w:continuationSeparator/>
      </w:r>
    </w:p>
    <w:p w14:paraId="63200874" w14:textId="77777777" w:rsidR="004F3DD5" w:rsidRDefault="004F3D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56CA8B95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3359BF40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DDEC7" w14:textId="77777777" w:rsidR="004F3DD5" w:rsidRDefault="004F3DD5">
      <w:r>
        <w:separator/>
      </w:r>
    </w:p>
    <w:p w14:paraId="5C38634A" w14:textId="77777777" w:rsidR="004F3DD5" w:rsidRDefault="004F3DD5"/>
  </w:footnote>
  <w:footnote w:type="continuationSeparator" w:id="0">
    <w:p w14:paraId="690ADC87" w14:textId="77777777" w:rsidR="004F3DD5" w:rsidRDefault="004F3DD5">
      <w:r>
        <w:continuationSeparator/>
      </w:r>
    </w:p>
    <w:p w14:paraId="60BB24D9" w14:textId="77777777" w:rsidR="004F3DD5" w:rsidRDefault="004F3D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63A537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48"/>
      <w:gridCol w:w="9286"/>
    </w:tblGrid>
    <w:tr w:rsidR="003D729C" w14:paraId="699979AE" w14:textId="77777777" w:rsidTr="003D729C">
      <w:trPr>
        <w:jc w:val="right"/>
      </w:trPr>
      <w:tc>
        <w:tcPr>
          <w:tcW w:w="0" w:type="auto"/>
          <w:shd w:val="clear" w:color="auto" w:fill="63A537" w:themeFill="accent2"/>
          <w:vAlign w:val="center"/>
        </w:tcPr>
        <w:p w14:paraId="1CAF686E" w14:textId="77777777" w:rsidR="003D729C" w:rsidRDefault="003D729C">
          <w:pPr>
            <w:pStyle w:val="Encabezado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31521B" w:themeFill="accent2" w:themeFillShade="80"/>
          <w:vAlign w:val="center"/>
        </w:tcPr>
        <w:p w14:paraId="10460779" w14:textId="46C60789" w:rsidR="003D729C" w:rsidRDefault="003D729C">
          <w:pPr>
            <w:pStyle w:val="Encabezado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  <w:lang w:val="es-MX"/>
            </w:rPr>
            <w:t xml:space="preserve"> </w:t>
          </w:r>
          <w:sdt>
            <w:sdtPr>
              <w:rPr>
                <w:caps/>
                <w:color w:val="FFFFFF" w:themeColor="background1"/>
                <w:sz w:val="32"/>
                <w:szCs w:val="24"/>
              </w:rPr>
              <w:alias w:val="Título"/>
              <w:tag w:val=""/>
              <w:id w:val="-773790484"/>
              <w:placeholder>
                <w:docPart w:val="159AA74640754A13A20EBD9EF628A5F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Pr="003D729C">
                <w:rPr>
                  <w:caps/>
                  <w:color w:val="FFFFFF" w:themeColor="background1"/>
                  <w:sz w:val="32"/>
                  <w:szCs w:val="24"/>
                </w:rPr>
                <w:t>LEXYCROCHET.com</w:t>
              </w:r>
            </w:sdtContent>
          </w:sdt>
        </w:p>
      </w:tc>
    </w:tr>
  </w:tbl>
  <w:p w14:paraId="1ED89FE9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D3872"/>
    <w:multiLevelType w:val="hybridMultilevel"/>
    <w:tmpl w:val="A600E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07D65"/>
    <w:multiLevelType w:val="multilevel"/>
    <w:tmpl w:val="9EF23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406B73"/>
    <w:multiLevelType w:val="multilevel"/>
    <w:tmpl w:val="EBE09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DD5"/>
    <w:rsid w:val="0002482E"/>
    <w:rsid w:val="00050324"/>
    <w:rsid w:val="00062776"/>
    <w:rsid w:val="000747A0"/>
    <w:rsid w:val="000A0150"/>
    <w:rsid w:val="000B463F"/>
    <w:rsid w:val="000E63C9"/>
    <w:rsid w:val="00130E9D"/>
    <w:rsid w:val="00150A6D"/>
    <w:rsid w:val="00185B35"/>
    <w:rsid w:val="001F2BC8"/>
    <w:rsid w:val="001F5F6B"/>
    <w:rsid w:val="00234C66"/>
    <w:rsid w:val="00243EBC"/>
    <w:rsid w:val="00246A35"/>
    <w:rsid w:val="00284348"/>
    <w:rsid w:val="002F51F5"/>
    <w:rsid w:val="00312137"/>
    <w:rsid w:val="00330359"/>
    <w:rsid w:val="0033762F"/>
    <w:rsid w:val="003419BC"/>
    <w:rsid w:val="00360494"/>
    <w:rsid w:val="00366C7E"/>
    <w:rsid w:val="00384EA3"/>
    <w:rsid w:val="003A39A1"/>
    <w:rsid w:val="003C2191"/>
    <w:rsid w:val="003D3863"/>
    <w:rsid w:val="003D729C"/>
    <w:rsid w:val="004110DE"/>
    <w:rsid w:val="00437450"/>
    <w:rsid w:val="0044085A"/>
    <w:rsid w:val="004B21A5"/>
    <w:rsid w:val="004E5FEE"/>
    <w:rsid w:val="004F3DD5"/>
    <w:rsid w:val="005037F0"/>
    <w:rsid w:val="00516A86"/>
    <w:rsid w:val="00521903"/>
    <w:rsid w:val="005275F6"/>
    <w:rsid w:val="00572102"/>
    <w:rsid w:val="00595597"/>
    <w:rsid w:val="005F1BB0"/>
    <w:rsid w:val="00656C4D"/>
    <w:rsid w:val="00693272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27404"/>
    <w:rsid w:val="00A31B3E"/>
    <w:rsid w:val="00A532F3"/>
    <w:rsid w:val="00A8489E"/>
    <w:rsid w:val="00AB02A7"/>
    <w:rsid w:val="00AC29F3"/>
    <w:rsid w:val="00B231E5"/>
    <w:rsid w:val="00BC07A6"/>
    <w:rsid w:val="00C02B87"/>
    <w:rsid w:val="00C4086D"/>
    <w:rsid w:val="00CA1896"/>
    <w:rsid w:val="00CA3015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1380A"/>
    <w:rsid w:val="00E22ACD"/>
    <w:rsid w:val="00E620B0"/>
    <w:rsid w:val="00E81B40"/>
    <w:rsid w:val="00EF555B"/>
    <w:rsid w:val="00F027BB"/>
    <w:rsid w:val="00F11DCF"/>
    <w:rsid w:val="00F162EA"/>
    <w:rsid w:val="00F52D27"/>
    <w:rsid w:val="00F6456A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3CE59EC"/>
  <w15:docId w15:val="{A7AE7E39-86B9-4AE0-9FE8-A9AA16B2A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455F51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33473C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semiHidden/>
    <w:unhideWhenUsed/>
    <w:qFormat/>
    <w:rsid w:val="00F645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455F51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455F51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33473C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455F51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455F51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455F51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0B463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3D729C"/>
    <w:pPr>
      <w:keepLines/>
      <w:spacing w:after="0" w:line="259" w:lineRule="auto"/>
      <w:outlineLvl w:val="9"/>
    </w:pPr>
    <w:rPr>
      <w:b w:val="0"/>
      <w:color w:val="729928" w:themeColor="accent1" w:themeShade="BF"/>
      <w:kern w:val="0"/>
      <w:sz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D729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D729C"/>
    <w:rPr>
      <w:color w:val="EE7B08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D729C"/>
    <w:pPr>
      <w:spacing w:after="100"/>
      <w:ind w:left="280"/>
    </w:pPr>
  </w:style>
  <w:style w:type="character" w:customStyle="1" w:styleId="Ttulo3Car">
    <w:name w:val="Título 3 Car"/>
    <w:basedOn w:val="Fuentedeprrafopredeter"/>
    <w:link w:val="Ttulo3"/>
    <w:uiPriority w:val="5"/>
    <w:semiHidden/>
    <w:rsid w:val="00F6456A"/>
    <w:rPr>
      <w:rFonts w:asciiTheme="majorHAnsi" w:eastAsiaTheme="majorEastAsia" w:hAnsiTheme="majorHAnsi" w:cstheme="majorBidi"/>
      <w:b/>
      <w:color w:val="4C661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9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-28\AppData\Local\Microsoft\Office\16.0\DTS\es-MX%7b87617B66-0353-4ECD-9C05-826149F0C82E%7d\%7b1E27574D-9CED-4FFC-9FB3-EF36A8BF08C3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6059CEC88F84D5E8E80049153E09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9013E-1C4E-418C-9D36-40E7835F9862}"/>
      </w:docPartPr>
      <w:docPartBody>
        <w:p w:rsidR="00E658F9" w:rsidRDefault="00245F0E">
          <w:pPr>
            <w:pStyle w:val="F6059CEC88F84D5E8E80049153E09D1C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febrero 19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8CA73C185CFA435C8E61DD0D6E977B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5647F-2935-4842-BAF5-73C3BDE8599B}"/>
      </w:docPartPr>
      <w:docPartBody>
        <w:p w:rsidR="00E658F9" w:rsidRDefault="00245F0E">
          <w:pPr>
            <w:pStyle w:val="8CA73C185CFA435C8E61DD0D6E977BE7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6C5656EB29F04CA19B7B35A9BC5767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4A4449-9333-4947-B3E6-A1C15E00B5C1}"/>
      </w:docPartPr>
      <w:docPartBody>
        <w:p w:rsidR="00E658F9" w:rsidRDefault="00245F0E">
          <w:pPr>
            <w:pStyle w:val="6C5656EB29F04CA19B7B35A9BC5767F6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159AA74640754A13A20EBD9EF628A5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4E1A0-8736-462D-A756-EC1DAC955223}"/>
      </w:docPartPr>
      <w:docPartBody>
        <w:p w:rsidR="00390338" w:rsidRDefault="00E658F9" w:rsidP="00E658F9">
          <w:pPr>
            <w:pStyle w:val="159AA74640754A13A20EBD9EF628A5FF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0E"/>
    <w:rsid w:val="00245F0E"/>
    <w:rsid w:val="003419BC"/>
    <w:rsid w:val="00390338"/>
    <w:rsid w:val="00E6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F6059CEC88F84D5E8E80049153E09D1C">
    <w:name w:val="F6059CEC88F84D5E8E80049153E09D1C"/>
  </w:style>
  <w:style w:type="paragraph" w:customStyle="1" w:styleId="8CA73C185CFA435C8E61DD0D6E977BE7">
    <w:name w:val="8CA73C185CFA435C8E61DD0D6E977BE7"/>
  </w:style>
  <w:style w:type="paragraph" w:customStyle="1" w:styleId="6C5656EB29F04CA19B7B35A9BC5767F6">
    <w:name w:val="6C5656EB29F04CA19B7B35A9BC5767F6"/>
  </w:style>
  <w:style w:type="paragraph" w:customStyle="1" w:styleId="159AA74640754A13A20EBD9EF628A5FF">
    <w:name w:val="159AA74640754A13A20EBD9EF628A5FF"/>
    <w:rsid w:val="00E658F9"/>
  </w:style>
  <w:style w:type="character" w:styleId="Textodelmarcadordeposicin">
    <w:name w:val="Placeholder Text"/>
    <w:basedOn w:val="Fuentedeprrafopredeter"/>
    <w:uiPriority w:val="99"/>
    <w:unhideWhenUsed/>
    <w:rsid w:val="00245F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Alexis Gabriel Raya Guillén y 
Gael Enrique Silva Peñaloza
603 – prof. Juan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6460BF3-69AB-4D4A-A56A-0DE475AF4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{1E27574D-9CED-4FFC-9FB3-EF36A8BF08C3}tf16392850_win32</Template>
  <TotalTime>22</TotalTime>
  <Pages>3</Pages>
  <Words>46</Words>
  <Characters>256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LEXYCROCHET.com</vt:lpstr>
      <vt:lpstr/>
    </vt:vector>
  </TitlesOfParts>
  <Company>LEXYCROCHET.COM</Company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LEXYCROCHET.com</dc:title>
  <dc:creator>PC-28</dc:creator>
  <cp:keywords/>
  <cp:lastModifiedBy>PC-28</cp:lastModifiedBy>
  <cp:revision>3</cp:revision>
  <cp:lastPrinted>2006-08-01T17:47:00Z</cp:lastPrinted>
  <dcterms:created xsi:type="dcterms:W3CDTF">2025-03-04T01:36:00Z</dcterms:created>
  <dcterms:modified xsi:type="dcterms:W3CDTF">2025-03-04T01:56:00Z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